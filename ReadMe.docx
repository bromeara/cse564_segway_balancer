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eastAsia="宋体" w:cs="Times New Roman"/>
          <w:b/>
          <w:bCs/>
          <w:i w:val="0"/>
          <w:caps w:val="0"/>
          <w:color w:val="2E3033"/>
          <w:spacing w:val="0"/>
          <w:sz w:val="24"/>
          <w:szCs w:val="24"/>
          <w:shd w:val="clear" w:fill="FFFFFF"/>
        </w:rPr>
      </w:pPr>
      <w:bookmarkStart w:id="0" w:name="OLE_LINK1"/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2E3033"/>
          <w:spacing w:val="0"/>
          <w:sz w:val="24"/>
          <w:szCs w:val="24"/>
          <w:shd w:val="clear" w:fill="FFFFFF"/>
        </w:rPr>
        <w:t>Steps</w:t>
      </w:r>
      <w:bookmarkEnd w:id="0"/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2E3033"/>
          <w:spacing w:val="0"/>
          <w:sz w:val="24"/>
          <w:szCs w:val="24"/>
          <w:shd w:val="clear" w:fill="FFFFFF"/>
        </w:rPr>
        <w:t xml:space="preserve"> to add a library file</w:t>
      </w:r>
    </w:p>
    <w:p>
      <w:pPr>
        <w:jc w:val="left"/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color w:val="FF0000"/>
          <w:spacing w:val="0"/>
          <w:sz w:val="24"/>
          <w:szCs w:val="24"/>
          <w:shd w:val="clear" w:fill="FFFFFF"/>
          <w:lang w:val="en-US" w:eastAsia="zh-CN"/>
        </w:rPr>
        <w:t>N</w:t>
      </w:r>
      <w: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ote:Before you compile the code, you must look at this s</w:t>
      </w:r>
      <w: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FF0000"/>
          <w:spacing w:val="0"/>
          <w:sz w:val="24"/>
          <w:szCs w:val="24"/>
          <w:shd w:val="clear" w:fill="FFFFFF"/>
        </w:rPr>
        <w:t>teps</w:t>
      </w:r>
      <w: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  <w:lang w:val="en-US" w:eastAsia="zh-CN"/>
        </w:rPr>
        <w:t>1.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  <w:t>These are the library files we need to add, as shown below.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8595" cy="2501900"/>
            <wp:effectExtent l="0" t="0" r="825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2.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You need to find the installation path of Arduino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As shown in the figure below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.(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just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for example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This is my Arduino installation path.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836795" cy="3665220"/>
            <wp:effectExtent l="0" t="0" r="190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6795" cy="3665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You need to copy them into the libraries folder in the Ardunio installation path.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040" cy="2178685"/>
            <wp:effectExtent l="0" t="0" r="381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4.You need to open Arduino IDE and click 【Sketch】---【Import library】---【Add library】.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230370" cy="3191510"/>
            <wp:effectExtent l="0" t="0" r="1778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0370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5.You need to add 【BanlanCar】,【I2Cdev】,【KalmanFilter】,【MPU6050】,【MsTimer2】,【PinChangeInt-master】to here. </w:t>
      </w:r>
      <w:bookmarkStart w:id="1" w:name="OLE_LINK2"/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  <w:bookmarkEnd w:id="1"/>
    </w:p>
    <w:p>
      <w:pPr>
        <w:tabs>
          <w:tab w:val="left" w:pos="2734"/>
        </w:tabs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740275" cy="3878580"/>
            <wp:effectExtent l="0" t="0" r="317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3878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2734"/>
        </w:tabs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6.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After the addition is complete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d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,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the words “Library added to your libraries.” will appear in the lower right corner of the Arduino </w:t>
      </w:r>
      <w:bookmarkStart w:id="2" w:name="_GoBack"/>
      <w:bookmarkEnd w:id="2"/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IDE.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numPr>
          <w:numId w:val="0"/>
        </w:numPr>
        <w:tabs>
          <w:tab w:val="left" w:pos="2734"/>
        </w:tabs>
        <w:jc w:val="center"/>
      </w:pPr>
      <w:r>
        <w:drawing>
          <wp:inline distT="0" distB="0" distL="114300" distR="114300">
            <wp:extent cx="4666615" cy="3437890"/>
            <wp:effectExtent l="0" t="0" r="63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2734"/>
        </w:tabs>
        <w:jc w:val="center"/>
      </w:pPr>
    </w:p>
    <w:p>
      <w:pPr>
        <w:numPr>
          <w:numId w:val="0"/>
        </w:numPr>
        <w:tabs>
          <w:tab w:val="left" w:pos="2734"/>
        </w:tabs>
        <w:jc w:val="both"/>
        <w:rPr>
          <w:rFonts w:hint="eastAsia"/>
          <w:lang w:val="en-US" w:eastAsia="zh-CN"/>
        </w:rPr>
      </w:pPr>
    </w:p>
    <w:p>
      <w:pPr>
        <w:tabs>
          <w:tab w:val="left" w:pos="2734"/>
        </w:tabs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.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Y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ou can see these library files on the Arduino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IDE.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tabs>
          <w:tab w:val="left" w:pos="2734"/>
        </w:tabs>
        <w:jc w:val="left"/>
      </w:pPr>
      <w:r>
        <w:drawing>
          <wp:inline distT="0" distB="0" distL="114300" distR="114300">
            <wp:extent cx="4779645" cy="7907020"/>
            <wp:effectExtent l="0" t="0" r="1905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9645" cy="7907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734"/>
        </w:tabs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8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.After completing the above steps, you can compile and upload this code successfully 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D33A38"/>
    <w:multiLevelType w:val="singleLevel"/>
    <w:tmpl w:val="78D33A38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9F02D6"/>
    <w:rsid w:val="0187060A"/>
    <w:rsid w:val="04DC69E0"/>
    <w:rsid w:val="05E37A49"/>
    <w:rsid w:val="0B7137C9"/>
    <w:rsid w:val="0BB22593"/>
    <w:rsid w:val="0D9F02D6"/>
    <w:rsid w:val="14E93E43"/>
    <w:rsid w:val="18DE46F2"/>
    <w:rsid w:val="1CB839BA"/>
    <w:rsid w:val="23E47081"/>
    <w:rsid w:val="24476244"/>
    <w:rsid w:val="29947EDF"/>
    <w:rsid w:val="35D470BA"/>
    <w:rsid w:val="39F86A8B"/>
    <w:rsid w:val="407A3DFB"/>
    <w:rsid w:val="422A6B2E"/>
    <w:rsid w:val="47F8647D"/>
    <w:rsid w:val="51822C4A"/>
    <w:rsid w:val="608956B6"/>
    <w:rsid w:val="62394B0F"/>
    <w:rsid w:val="66885354"/>
    <w:rsid w:val="6D535020"/>
    <w:rsid w:val="758E4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2018-07-13T07:12:00Z</dcterms:created>
  <dc:creator>Administrator</dc:creator>
  <cp:lastModifiedBy>Administrator</cp:lastModifiedBy>
  <dcterms:modified xsi:type="dcterms:W3CDTF">2018-07-13T08:11:17Z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